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0BABF" w14:textId="77777777" w:rsidR="00C6554A" w:rsidRPr="008B5277" w:rsidRDefault="00C6554A" w:rsidP="00C6554A">
      <w:pPr>
        <w:pStyle w:val="Photo"/>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14:paraId="193917D1" w14:textId="5DB04EC4" w:rsidR="00C6554A" w:rsidRDefault="00A6700E" w:rsidP="00C6554A">
      <w:pPr>
        <w:pStyle w:val="Title"/>
      </w:pPr>
      <w:r>
        <w:t>Research Report</w:t>
      </w:r>
    </w:p>
    <w:p w14:paraId="3E536C04" w14:textId="2BD9D856" w:rsidR="00C6554A" w:rsidRPr="00D5413C" w:rsidRDefault="00B370DC" w:rsidP="00C6554A">
      <w:pPr>
        <w:pStyle w:val="Subtitle"/>
      </w:pPr>
      <w:r>
        <w:t xml:space="preserve">Portfolio task </w:t>
      </w:r>
      <w:r w:rsidR="00A6700E">
        <w:t>1(a)</w:t>
      </w:r>
    </w:p>
    <w:p w14:paraId="2163AD0C" w14:textId="2989A2FC" w:rsidR="00B370DC" w:rsidRDefault="00B370DC" w:rsidP="00C6554A">
      <w:pPr>
        <w:pStyle w:val="ContactInfo"/>
      </w:pPr>
      <w:r>
        <w:t xml:space="preserve">Unit code: </w:t>
      </w:r>
      <w:r w:rsidR="00395B74">
        <w:t>COS</w:t>
      </w:r>
      <w:r w:rsidR="00B25B4A">
        <w:t>40005</w:t>
      </w:r>
    </w:p>
    <w:p w14:paraId="07F265CD" w14:textId="16D02A24" w:rsidR="00B370DC" w:rsidRDefault="00B370DC" w:rsidP="00C6554A">
      <w:pPr>
        <w:pStyle w:val="ContactInfo"/>
      </w:pPr>
      <w:r>
        <w:t xml:space="preserve">Unit Name: </w:t>
      </w:r>
      <w:r w:rsidR="00395B74">
        <w:t>Computing</w:t>
      </w:r>
      <w:r w:rsidR="00A6700E">
        <w:t xml:space="preserve"> </w:t>
      </w:r>
      <w:r w:rsidR="00395B74">
        <w:t>Technology</w:t>
      </w:r>
      <w:r>
        <w:t xml:space="preserve"> </w:t>
      </w:r>
      <w:r w:rsidR="00B25B4A">
        <w:t>P</w:t>
      </w:r>
      <w:r>
        <w:t>roject A</w:t>
      </w:r>
    </w:p>
    <w:p w14:paraId="7938250A" w14:textId="77777777" w:rsidR="00B370DC" w:rsidRDefault="00B370DC" w:rsidP="00C6554A">
      <w:pPr>
        <w:pStyle w:val="ContactInfo"/>
      </w:pPr>
      <w:r>
        <w:t>Submission date:</w:t>
      </w:r>
    </w:p>
    <w:p w14:paraId="7EADB913" w14:textId="15B33A9D" w:rsidR="00A6700E" w:rsidRPr="000B178B" w:rsidRDefault="00A6700E" w:rsidP="00A6700E">
      <w:pPr>
        <w:pStyle w:val="ContactInfo"/>
        <w:rPr>
          <w:i/>
          <w:iCs/>
          <w:color w:val="FF0000"/>
        </w:rPr>
      </w:pPr>
      <w:r w:rsidRPr="000B178B">
        <w:rPr>
          <w:color w:val="FF0000"/>
        </w:rPr>
        <w:t>&lt;</w:t>
      </w:r>
      <w:r>
        <w:rPr>
          <w:i/>
          <w:iCs/>
          <w:color w:val="FF0000"/>
        </w:rPr>
        <w:t>This is an individual assessment; every student needs to complete and submit this report individually.&gt;</w:t>
      </w:r>
    </w:p>
    <w:p w14:paraId="556AFB02" w14:textId="3196061C" w:rsidR="00CA6CD6" w:rsidRPr="000B178B" w:rsidRDefault="00CA6CD6" w:rsidP="00C6554A">
      <w:pPr>
        <w:pStyle w:val="ContactInfo"/>
        <w:rPr>
          <w:i/>
          <w:iCs/>
          <w:color w:val="FF0000"/>
        </w:rPr>
      </w:pPr>
      <w:r w:rsidRPr="000B178B">
        <w:rPr>
          <w:color w:val="FF0000"/>
        </w:rPr>
        <w:t>&lt;</w:t>
      </w:r>
      <w:r w:rsidRPr="000B178B">
        <w:rPr>
          <w:i/>
          <w:iCs/>
          <w:color w:val="FF0000"/>
        </w:rPr>
        <w:t>Please remove</w:t>
      </w:r>
      <w:r w:rsidR="000B178B" w:rsidRPr="000B178B">
        <w:rPr>
          <w:i/>
          <w:iCs/>
          <w:color w:val="FF0000"/>
        </w:rPr>
        <w:t xml:space="preserve"> </w:t>
      </w:r>
      <w:r w:rsidRPr="000B178B">
        <w:rPr>
          <w:i/>
          <w:iCs/>
          <w:color w:val="FF0000"/>
        </w:rPr>
        <w:t xml:space="preserve">the </w:t>
      </w:r>
      <w:r w:rsidR="000B178B" w:rsidRPr="000B178B">
        <w:rPr>
          <w:i/>
          <w:iCs/>
          <w:color w:val="FF0000"/>
        </w:rPr>
        <w:t>instruction</w:t>
      </w:r>
      <w:r w:rsidRPr="000B178B">
        <w:rPr>
          <w:i/>
          <w:iCs/>
          <w:color w:val="FF0000"/>
        </w:rPr>
        <w:t xml:space="preserve"> texts in </w:t>
      </w:r>
      <w:r w:rsidR="00885806">
        <w:rPr>
          <w:i/>
          <w:iCs/>
          <w:color w:val="FF0000"/>
        </w:rPr>
        <w:t>the third brackets</w:t>
      </w:r>
      <w:r w:rsidRPr="000B178B">
        <w:rPr>
          <w:i/>
          <w:iCs/>
          <w:color w:val="FF0000"/>
        </w:rPr>
        <w:t xml:space="preserve"> before submission</w:t>
      </w:r>
      <w:r w:rsidR="000B178B" w:rsidRPr="000B178B">
        <w:rPr>
          <w:i/>
          <w:iCs/>
          <w:color w:val="FF0000"/>
        </w:rPr>
        <w:t>.</w:t>
      </w:r>
      <w:r w:rsidRPr="000B178B">
        <w:rPr>
          <w:i/>
          <w:iCs/>
          <w:color w:val="FF0000"/>
        </w:rPr>
        <w:t>&gt;</w:t>
      </w:r>
    </w:p>
    <w:p w14:paraId="79F1D9FB" w14:textId="77777777" w:rsidR="00B370DC" w:rsidRDefault="00B370DC" w:rsidP="00C6554A">
      <w:pPr>
        <w:pStyle w:val="ContactInfo"/>
      </w:pPr>
    </w:p>
    <w:p w14:paraId="4E445B02" w14:textId="77777777" w:rsidR="00B370DC" w:rsidRDefault="00B370DC" w:rsidP="00C6554A">
      <w:pPr>
        <w:pStyle w:val="ContactInfo"/>
      </w:pPr>
    </w:p>
    <w:p w14:paraId="2F643A10" w14:textId="77777777" w:rsidR="00B370DC" w:rsidRDefault="00B370DC" w:rsidP="00C6554A">
      <w:pPr>
        <w:pStyle w:val="ContactInfo"/>
      </w:pPr>
    </w:p>
    <w:p w14:paraId="33144597" w14:textId="77777777" w:rsidR="00B370DC" w:rsidRDefault="00B370DC" w:rsidP="00C6554A">
      <w:pPr>
        <w:pStyle w:val="ContactInfo"/>
      </w:pPr>
    </w:p>
    <w:p w14:paraId="2BBE7A2A" w14:textId="77777777" w:rsidR="00B370DC" w:rsidRDefault="00B370DC" w:rsidP="00C6554A">
      <w:pPr>
        <w:pStyle w:val="ContactInfo"/>
      </w:pPr>
    </w:p>
    <w:p w14:paraId="45615B99" w14:textId="77777777" w:rsidR="00B370DC" w:rsidRDefault="00B370DC" w:rsidP="00C6554A">
      <w:pPr>
        <w:pStyle w:val="ContactInfo"/>
      </w:pPr>
    </w:p>
    <w:p w14:paraId="4303DB37" w14:textId="77777777" w:rsidR="00B370DC" w:rsidRDefault="00B370DC" w:rsidP="00C6554A">
      <w:pPr>
        <w:pStyle w:val="ContactInfo"/>
      </w:pPr>
    </w:p>
    <w:p w14:paraId="05FDB6A2" w14:textId="77777777" w:rsidR="00B370DC" w:rsidRDefault="00B370DC" w:rsidP="00C6554A">
      <w:pPr>
        <w:pStyle w:val="ContactInfo"/>
      </w:pPr>
    </w:p>
    <w:p w14:paraId="71541CAC" w14:textId="77777777" w:rsidR="00B370DC" w:rsidRDefault="00B370DC" w:rsidP="00C6554A">
      <w:pPr>
        <w:pStyle w:val="ContactInfo"/>
      </w:pPr>
    </w:p>
    <w:p w14:paraId="42DCD8B0" w14:textId="77777777" w:rsidR="00B370DC" w:rsidRDefault="00B370DC" w:rsidP="00C6554A">
      <w:pPr>
        <w:pStyle w:val="ContactInfo"/>
      </w:pPr>
    </w:p>
    <w:p w14:paraId="2D71A87D" w14:textId="77777777" w:rsidR="00B370DC" w:rsidRDefault="00B370DC" w:rsidP="00C6554A">
      <w:pPr>
        <w:pStyle w:val="ContactInfo"/>
      </w:pPr>
    </w:p>
    <w:p w14:paraId="5D888EEC" w14:textId="77777777" w:rsidR="00904151" w:rsidRDefault="00904151" w:rsidP="00C6554A">
      <w:pPr>
        <w:pStyle w:val="ContactInfo"/>
      </w:pPr>
    </w:p>
    <w:p w14:paraId="5770EB7A" w14:textId="77777777" w:rsidR="00904151" w:rsidRDefault="00904151" w:rsidP="00C6554A">
      <w:pPr>
        <w:pStyle w:val="ContactInfo"/>
      </w:pPr>
    </w:p>
    <w:p w14:paraId="718411CF" w14:textId="77777777" w:rsidR="00904151" w:rsidRDefault="00904151" w:rsidP="00C6554A">
      <w:pPr>
        <w:pStyle w:val="ContactInfo"/>
      </w:pPr>
    </w:p>
    <w:p w14:paraId="52CE8E79" w14:textId="77777777" w:rsidR="00904151" w:rsidRDefault="00904151" w:rsidP="00C6554A">
      <w:pPr>
        <w:pStyle w:val="ContactInfo"/>
      </w:pPr>
    </w:p>
    <w:p w14:paraId="03EB8E33" w14:textId="77777777" w:rsidR="00904151" w:rsidRDefault="00904151" w:rsidP="00C6554A">
      <w:pPr>
        <w:pStyle w:val="ContactInfo"/>
      </w:pPr>
    </w:p>
    <w:p w14:paraId="635DB8A3" w14:textId="77777777" w:rsidR="00904151" w:rsidRDefault="00904151" w:rsidP="00C6554A">
      <w:pPr>
        <w:pStyle w:val="ContactInfo"/>
      </w:pPr>
    </w:p>
    <w:p w14:paraId="0225F8FF" w14:textId="77777777" w:rsidR="00904151" w:rsidRDefault="00904151" w:rsidP="00C6554A">
      <w:pPr>
        <w:pStyle w:val="ContactInfo"/>
      </w:pPr>
    </w:p>
    <w:p w14:paraId="4C1F999B" w14:textId="77777777" w:rsidR="00904151" w:rsidRDefault="00904151" w:rsidP="00C6554A">
      <w:pPr>
        <w:pStyle w:val="ContactInfo"/>
      </w:pPr>
    </w:p>
    <w:p w14:paraId="10A4BB15" w14:textId="77777777" w:rsidR="00904151" w:rsidRDefault="00904151" w:rsidP="00C6554A">
      <w:pPr>
        <w:pStyle w:val="ContactInfo"/>
      </w:pPr>
    </w:p>
    <w:p w14:paraId="2F6823E9" w14:textId="77777777" w:rsidR="00904151" w:rsidRDefault="00904151" w:rsidP="00C6554A">
      <w:pPr>
        <w:pStyle w:val="ContactInfo"/>
      </w:pPr>
    </w:p>
    <w:p w14:paraId="07281148" w14:textId="77777777" w:rsidR="00B370DC" w:rsidRDefault="00B370DC" w:rsidP="00C6554A">
      <w:pPr>
        <w:pStyle w:val="ContactInfo"/>
      </w:pPr>
    </w:p>
    <w:p w14:paraId="272BAFBB" w14:textId="77777777" w:rsidR="00B370DC" w:rsidRDefault="00B370DC" w:rsidP="00C6554A">
      <w:pPr>
        <w:pStyle w:val="ContactInfo"/>
      </w:pPr>
    </w:p>
    <w:p w14:paraId="0306D925" w14:textId="77777777" w:rsidR="00A97F51" w:rsidRDefault="00A97F51" w:rsidP="00C6554A">
      <w:pPr>
        <w:pStyle w:val="ContactInfo"/>
      </w:pPr>
    </w:p>
    <w:p w14:paraId="7FF60C05" w14:textId="77777777" w:rsidR="00904151" w:rsidRDefault="00904151" w:rsidP="00C6554A">
      <w:pPr>
        <w:pStyle w:val="ContactInfo"/>
      </w:pPr>
    </w:p>
    <w:p w14:paraId="2B88C53D" w14:textId="77777777" w:rsidR="00154E65" w:rsidRDefault="00154E65" w:rsidP="00C6554A">
      <w:pPr>
        <w:pStyle w:val="ContactInfo"/>
      </w:pPr>
    </w:p>
    <w:p w14:paraId="5E00E5E1" w14:textId="2F373E5F" w:rsidR="009610FA" w:rsidRPr="00D5413C" w:rsidRDefault="009610FA" w:rsidP="00F04DCF">
      <w:pPr>
        <w:pStyle w:val="Heading2"/>
        <w:numPr>
          <w:ilvl w:val="0"/>
          <w:numId w:val="28"/>
        </w:numPr>
      </w:pPr>
      <w:r>
        <w:lastRenderedPageBreak/>
        <w:t xml:space="preserve">Research </w:t>
      </w:r>
      <w:r w:rsidR="00154E65">
        <w:t xml:space="preserve">on </w:t>
      </w:r>
      <w:r w:rsidR="00FC688D">
        <w:t xml:space="preserve">the </w:t>
      </w:r>
      <w:r w:rsidR="00154E65">
        <w:t>business domain</w:t>
      </w:r>
    </w:p>
    <w:p w14:paraId="637FE0C6" w14:textId="2A8531FA" w:rsidR="009610FA" w:rsidRDefault="00FA7038" w:rsidP="009610FA">
      <w:pPr>
        <w:rPr>
          <w:i/>
          <w:iCs/>
          <w:lang w:val="en-AU"/>
        </w:rPr>
      </w:pPr>
      <w:r>
        <w:rPr>
          <w:lang w:val="en-AU"/>
        </w:rPr>
        <w:t>[</w:t>
      </w:r>
      <w:r w:rsidR="00154E65">
        <w:rPr>
          <w:i/>
          <w:iCs/>
          <w:lang w:val="en-AU"/>
        </w:rPr>
        <w:t xml:space="preserve">At this stage, students have the idea of what the business domain of the project they are going to work on as part of the Capstone unit. In this section, students are requested to conduct research on the </w:t>
      </w:r>
      <w:r w:rsidR="00154E65" w:rsidRPr="00D164BB">
        <w:rPr>
          <w:i/>
          <w:iCs/>
          <w:lang w:val="en-AU"/>
        </w:rPr>
        <w:t>business/application domai</w:t>
      </w:r>
      <w:r w:rsidR="00154E65">
        <w:rPr>
          <w:i/>
          <w:iCs/>
          <w:lang w:val="en-AU"/>
        </w:rPr>
        <w:t>n</w:t>
      </w:r>
      <w:r w:rsidR="002B4FA5">
        <w:rPr>
          <w:i/>
          <w:iCs/>
          <w:lang w:val="en-AU"/>
        </w:rPr>
        <w:t xml:space="preserve"> (characteristics, strengths</w:t>
      </w:r>
      <w:r w:rsidR="00067486">
        <w:rPr>
          <w:i/>
          <w:iCs/>
          <w:lang w:val="en-AU"/>
        </w:rPr>
        <w:t>,</w:t>
      </w:r>
      <w:r w:rsidR="002B4FA5">
        <w:rPr>
          <w:i/>
          <w:iCs/>
          <w:lang w:val="en-AU"/>
        </w:rPr>
        <w:t xml:space="preserve"> challenges), find similar solutions</w:t>
      </w:r>
      <w:r w:rsidR="00067486">
        <w:rPr>
          <w:i/>
          <w:iCs/>
          <w:lang w:val="en-AU"/>
        </w:rPr>
        <w:t xml:space="preserve"> existing on the market</w:t>
      </w:r>
      <w:r w:rsidR="00AF4E6F">
        <w:rPr>
          <w:i/>
          <w:iCs/>
          <w:lang w:val="en-AU"/>
        </w:rPr>
        <w:t>, and identify the gap that the proposed project will address</w:t>
      </w:r>
      <w:r w:rsidR="008A4262">
        <w:rPr>
          <w:i/>
          <w:iCs/>
          <w:lang w:val="en-AU"/>
        </w:rPr>
        <w:t>.]</w:t>
      </w:r>
    </w:p>
    <w:p w14:paraId="18BCDB29" w14:textId="67B6E20D" w:rsidR="00A4671F" w:rsidRPr="00D5413C" w:rsidRDefault="00A4671F" w:rsidP="00F04DCF">
      <w:pPr>
        <w:pStyle w:val="Heading2"/>
        <w:numPr>
          <w:ilvl w:val="0"/>
          <w:numId w:val="28"/>
        </w:numPr>
      </w:pPr>
      <w:r>
        <w:t xml:space="preserve">Research </w:t>
      </w:r>
      <w:r w:rsidR="008A4262">
        <w:t>on end users</w:t>
      </w:r>
    </w:p>
    <w:p w14:paraId="2030638D" w14:textId="79183FBF" w:rsidR="00A4671F" w:rsidRDefault="00FA7038" w:rsidP="00A4671F">
      <w:pPr>
        <w:rPr>
          <w:i/>
          <w:iCs/>
          <w:lang w:val="en-AU"/>
        </w:rPr>
      </w:pPr>
      <w:r>
        <w:rPr>
          <w:lang w:val="en-AU"/>
        </w:rPr>
        <w:t xml:space="preserve">In this </w:t>
      </w:r>
      <w:r w:rsidR="00F04DCF">
        <w:rPr>
          <w:lang w:val="en-AU"/>
        </w:rPr>
        <w:t xml:space="preserve">section of the report, students must identify the system's end users </w:t>
      </w:r>
      <w:r>
        <w:rPr>
          <w:lang w:val="en-AU"/>
        </w:rPr>
        <w:t>and describe their unique characteristics, needs, and preferences</w:t>
      </w:r>
      <w:r>
        <w:rPr>
          <w:i/>
          <w:iCs/>
          <w:lang w:val="en-AU"/>
        </w:rPr>
        <w:t>. Research is necessary to understand these.]</w:t>
      </w:r>
    </w:p>
    <w:p w14:paraId="0326E8D1" w14:textId="2024362B" w:rsidR="008A4262" w:rsidRPr="00D5413C" w:rsidRDefault="008A4262" w:rsidP="00F04DCF">
      <w:pPr>
        <w:pStyle w:val="Heading2"/>
        <w:numPr>
          <w:ilvl w:val="0"/>
          <w:numId w:val="28"/>
        </w:numPr>
      </w:pPr>
      <w:r>
        <w:t>Research</w:t>
      </w:r>
      <w:r w:rsidR="00394A22">
        <w:t xml:space="preserve"> </w:t>
      </w:r>
      <w:r w:rsidR="00FC688D">
        <w:t xml:space="preserve">on the </w:t>
      </w:r>
      <w:r w:rsidR="00394A22">
        <w:t>solution domain</w:t>
      </w:r>
    </w:p>
    <w:p w14:paraId="06BE3FB2" w14:textId="4F0E8D67" w:rsidR="008A4262" w:rsidRDefault="004A3BEE" w:rsidP="008A4262">
      <w:pPr>
        <w:rPr>
          <w:lang w:val="en-AU"/>
        </w:rPr>
      </w:pPr>
      <w:r>
        <w:rPr>
          <w:lang w:val="en-AU"/>
        </w:rPr>
        <w:t>[</w:t>
      </w:r>
      <w:r w:rsidR="008A4262" w:rsidRPr="00D164BB">
        <w:rPr>
          <w:i/>
          <w:iCs/>
          <w:lang w:val="en-AU"/>
        </w:rPr>
        <w:t xml:space="preserve">In this part of the report, outline and detail the research that has been undertaken </w:t>
      </w:r>
      <w:r w:rsidR="001F0A64">
        <w:rPr>
          <w:i/>
          <w:iCs/>
          <w:lang w:val="en-AU"/>
        </w:rPr>
        <w:t xml:space="preserve">to </w:t>
      </w:r>
      <w:r w:rsidR="008A4262" w:rsidRPr="00D164BB">
        <w:rPr>
          <w:i/>
          <w:iCs/>
          <w:lang w:val="en-AU"/>
        </w:rPr>
        <w:t>understand the</w:t>
      </w:r>
      <w:r w:rsidR="001F0A64">
        <w:rPr>
          <w:i/>
          <w:iCs/>
          <w:lang w:val="en-AU"/>
        </w:rPr>
        <w:t xml:space="preserve"> potential</w:t>
      </w:r>
      <w:r w:rsidR="008A4262" w:rsidRPr="00D164BB">
        <w:rPr>
          <w:i/>
          <w:iCs/>
          <w:lang w:val="en-AU"/>
        </w:rPr>
        <w:t xml:space="preserve"> technological platforms and programming languages, sensors and so on.</w:t>
      </w:r>
      <w:r>
        <w:rPr>
          <w:i/>
          <w:iCs/>
          <w:lang w:val="en-AU"/>
        </w:rPr>
        <w:t xml:space="preserve"> A </w:t>
      </w:r>
      <w:r w:rsidR="00527128">
        <w:rPr>
          <w:i/>
          <w:iCs/>
          <w:lang w:val="en-AU"/>
        </w:rPr>
        <w:t>critical</w:t>
      </w:r>
      <w:r>
        <w:rPr>
          <w:i/>
          <w:iCs/>
          <w:lang w:val="en-AU"/>
        </w:rPr>
        <w:t xml:space="preserve"> analysis is needed to understand the most appropriate technical architecture of the system</w:t>
      </w:r>
      <w:r w:rsidR="00527128">
        <w:rPr>
          <w:i/>
          <w:iCs/>
          <w:lang w:val="en-AU"/>
        </w:rPr>
        <w:t>,</w:t>
      </w:r>
      <w:r>
        <w:rPr>
          <w:i/>
          <w:iCs/>
          <w:lang w:val="en-AU"/>
        </w:rPr>
        <w:t xml:space="preserve"> along with</w:t>
      </w:r>
      <w:r w:rsidR="00527128">
        <w:rPr>
          <w:i/>
          <w:iCs/>
          <w:lang w:val="en-AU"/>
        </w:rPr>
        <w:t xml:space="preserve"> </w:t>
      </w:r>
      <w:r w:rsidR="00FC688D">
        <w:rPr>
          <w:i/>
          <w:iCs/>
          <w:lang w:val="en-AU"/>
        </w:rPr>
        <w:t>suggestions of architecture, platform, tool, programming language, devices, sensors</w:t>
      </w:r>
      <w:r w:rsidR="00AF4E6F">
        <w:rPr>
          <w:i/>
          <w:iCs/>
          <w:lang w:val="en-AU"/>
        </w:rPr>
        <w:t xml:space="preserve"> etc.</w:t>
      </w:r>
      <w:r w:rsidR="00FC688D">
        <w:rPr>
          <w:i/>
          <w:iCs/>
          <w:lang w:val="en-AU"/>
        </w:rPr>
        <w:t xml:space="preserve"> (as appropriate for the project).</w:t>
      </w:r>
      <w:r>
        <w:rPr>
          <w:i/>
          <w:iCs/>
          <w:lang w:val="en-AU"/>
        </w:rPr>
        <w:t xml:space="preserve">] </w:t>
      </w:r>
    </w:p>
    <w:p w14:paraId="19CD5D71" w14:textId="50D2CC8E" w:rsidR="009610FA" w:rsidRDefault="009610FA" w:rsidP="00F04DCF">
      <w:pPr>
        <w:pStyle w:val="Heading2"/>
        <w:numPr>
          <w:ilvl w:val="0"/>
          <w:numId w:val="28"/>
        </w:numPr>
      </w:pPr>
      <w:r>
        <w:t>K</w:t>
      </w:r>
      <w:r w:rsidR="00057922">
        <w:t>o</w:t>
      </w:r>
      <w:r>
        <w:t>st analysis</w:t>
      </w:r>
    </w:p>
    <w:p w14:paraId="7686732B" w14:textId="348D6262" w:rsidR="009610FA" w:rsidRDefault="0025175D" w:rsidP="009610FA">
      <w:r>
        <w:t>[</w:t>
      </w:r>
      <w:r w:rsidR="009610FA" w:rsidRPr="00D164BB">
        <w:rPr>
          <w:i/>
          <w:iCs/>
        </w:rPr>
        <w:t xml:space="preserve">Present a mapping of knowledge, skill and technology requirements of the selected architecture design to what you have </w:t>
      </w:r>
      <w:r w:rsidR="00170B42">
        <w:rPr>
          <w:i/>
          <w:iCs/>
        </w:rPr>
        <w:t>as a final year student</w:t>
      </w:r>
      <w:r w:rsidR="009610FA" w:rsidRPr="00D164BB">
        <w:rPr>
          <w:i/>
          <w:iCs/>
        </w:rPr>
        <w:t xml:space="preserve">. Clearly indicate any gap that may exist and a plan to overcome </w:t>
      </w:r>
      <w:r w:rsidR="00AF4E6F">
        <w:rPr>
          <w:i/>
          <w:iCs/>
        </w:rPr>
        <w:t>it</w:t>
      </w:r>
      <w:r w:rsidR="009610FA">
        <w:t>.</w:t>
      </w:r>
      <w:r w:rsidR="00170B42">
        <w:t xml:space="preserve"> Students may need to discuss </w:t>
      </w:r>
      <w:r w:rsidR="00180977">
        <w:t xml:space="preserve">potential gaps (individual limitations) with their team and see if the team can </w:t>
      </w:r>
      <w:r w:rsidR="00AF4E6F">
        <w:t>help overcome</w:t>
      </w:r>
      <w:r w:rsidR="00180977">
        <w:t xml:space="preserve"> them</w:t>
      </w:r>
      <w:r w:rsidR="00100CB3">
        <w:t>.</w:t>
      </w:r>
      <w:r>
        <w:t>]</w:t>
      </w:r>
    </w:p>
    <w:p w14:paraId="3CA022EC" w14:textId="48927040" w:rsidR="00A447BD" w:rsidRDefault="00A447BD" w:rsidP="00F04DCF">
      <w:pPr>
        <w:pStyle w:val="Heading2"/>
        <w:numPr>
          <w:ilvl w:val="0"/>
          <w:numId w:val="28"/>
        </w:numPr>
      </w:pPr>
      <w:r>
        <w:t>Ethical considerations</w:t>
      </w:r>
    </w:p>
    <w:p w14:paraId="66688176" w14:textId="2DBA0261" w:rsidR="00A447BD" w:rsidRDefault="0025175D" w:rsidP="00A447BD">
      <w:r>
        <w:t>[</w:t>
      </w:r>
      <w:r w:rsidR="00590650">
        <w:rPr>
          <w:i/>
          <w:iCs/>
        </w:rPr>
        <w:t>Review relevant ethical protocols</w:t>
      </w:r>
      <w:r>
        <w:rPr>
          <w:i/>
          <w:iCs/>
        </w:rPr>
        <w:t xml:space="preserve"> and standards that need</w:t>
      </w:r>
      <w:r w:rsidR="007052B6">
        <w:rPr>
          <w:i/>
          <w:iCs/>
        </w:rPr>
        <w:t xml:space="preserve"> to be adhered to for the </w:t>
      </w:r>
      <w:proofErr w:type="gramStart"/>
      <w:r w:rsidR="007052B6">
        <w:rPr>
          <w:i/>
          <w:iCs/>
        </w:rPr>
        <w:t>particular problem</w:t>
      </w:r>
      <w:proofErr w:type="gramEnd"/>
      <w:r w:rsidR="00590650">
        <w:rPr>
          <w:i/>
          <w:iCs/>
        </w:rPr>
        <w:t xml:space="preserve"> you are solving. (e.g. ethical considerations for health data collection, </w:t>
      </w:r>
      <w:r w:rsidR="007052B6">
        <w:rPr>
          <w:i/>
          <w:iCs/>
        </w:rPr>
        <w:t>AI implementation</w:t>
      </w:r>
      <w:r w:rsidR="00590650">
        <w:rPr>
          <w:i/>
          <w:iCs/>
        </w:rPr>
        <w:t>)</w:t>
      </w:r>
      <w:r w:rsidR="00180977">
        <w:rPr>
          <w:i/>
          <w:iCs/>
        </w:rPr>
        <w:t>.</w:t>
      </w:r>
      <w:r w:rsidR="00B51DC6">
        <w:rPr>
          <w:i/>
          <w:iCs/>
        </w:rPr>
        <w:t xml:space="preserve"> The Australian Privacy Principles can be a good </w:t>
      </w:r>
      <w:r w:rsidR="00AF4E6F">
        <w:rPr>
          <w:i/>
          <w:iCs/>
        </w:rPr>
        <w:t>starting point</w:t>
      </w:r>
      <w:r w:rsidR="00A96B35">
        <w:rPr>
          <w:i/>
          <w:iCs/>
        </w:rPr>
        <w:t xml:space="preserve">. You should also review some Australian and international Acts related to </w:t>
      </w:r>
      <w:r w:rsidR="00A82C47">
        <w:rPr>
          <w:i/>
          <w:iCs/>
        </w:rPr>
        <w:t>your area</w:t>
      </w:r>
      <w:r w:rsidR="00A447BD">
        <w:t>.</w:t>
      </w:r>
      <w:r w:rsidR="00AF1B75">
        <w:t xml:space="preserve"> This section can be enriched with a table to indicate what protocols apply to your project and how you propose to </w:t>
      </w:r>
      <w:r>
        <w:t>ensure the protocols are followed.]</w:t>
      </w:r>
    </w:p>
    <w:p w14:paraId="68A00586" w14:textId="77777777" w:rsidR="009610FA" w:rsidRDefault="009610FA" w:rsidP="00B02908"/>
    <w:p w14:paraId="665E8F26" w14:textId="77777777" w:rsidR="00B02908" w:rsidRPr="008F7358" w:rsidRDefault="00B02908" w:rsidP="008F7358"/>
    <w:p w14:paraId="69831629" w14:textId="77777777" w:rsidR="00797C44" w:rsidRPr="00797C44" w:rsidRDefault="00797C44" w:rsidP="00797C44">
      <w:pPr>
        <w:rPr>
          <w:lang w:val="en-AU"/>
        </w:rPr>
      </w:pPr>
    </w:p>
    <w:p w14:paraId="3C1713C8" w14:textId="77777777" w:rsidR="00BC4DE5" w:rsidRDefault="00BC4DE5" w:rsidP="00BC4DE5"/>
    <w:sectPr w:rsidR="00BC4DE5">
      <w:footerReference w:type="default" r:id="rId7"/>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C2364" w14:textId="77777777" w:rsidR="00AE1922" w:rsidRDefault="00AE1922" w:rsidP="00C6554A">
      <w:pPr>
        <w:spacing w:before="0" w:after="0" w:line="240" w:lineRule="auto"/>
      </w:pPr>
      <w:r>
        <w:separator/>
      </w:r>
    </w:p>
  </w:endnote>
  <w:endnote w:type="continuationSeparator" w:id="0">
    <w:p w14:paraId="01FBA8D7" w14:textId="77777777" w:rsidR="00AE1922" w:rsidRDefault="00AE1922"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35889" w14:textId="4298E790" w:rsidR="00805D58" w:rsidRDefault="00805D58">
    <w:pPr>
      <w:pStyle w:val="Footer"/>
    </w:pPr>
    <w:r>
      <w:t xml:space="preserve">Unit Code </w:t>
    </w:r>
    <w:r w:rsidR="00395B74">
      <w:t>COS</w:t>
    </w:r>
    <w:r w:rsidR="00B25B4A">
      <w:t>40005</w:t>
    </w:r>
  </w:p>
  <w:p w14:paraId="29C83D70" w14:textId="0F2A46CC" w:rsidR="00805D58" w:rsidRDefault="00805D58">
    <w:pPr>
      <w:pStyle w:val="Footer"/>
    </w:pPr>
    <w:r>
      <w:t xml:space="preserve">                                                                                                         Portfolio Ta</w:t>
    </w:r>
    <w:r w:rsidR="00650FA1">
      <w:t>s</w:t>
    </w:r>
    <w:r>
      <w:t xml:space="preserve">k </w:t>
    </w:r>
    <w:r w:rsidR="00395B74">
      <w:t>1</w:t>
    </w:r>
    <w:r w:rsidR="00F04DCF">
      <w:t xml:space="preserve"> (A)</w:t>
    </w:r>
  </w:p>
  <w:p w14:paraId="01E9B7F9" w14:textId="77777777" w:rsidR="00A7611F" w:rsidRDefault="00805D58" w:rsidP="00805D58">
    <w:pPr>
      <w:pStyle w:val="Footer"/>
      <w:jc w:val="center"/>
    </w:pPr>
    <w:r>
      <w:t xml:space="preserve">                                                                                                                                                </w:t>
    </w:r>
    <w:r w:rsidR="00ED7C44">
      <w:t xml:space="preserve">Page </w:t>
    </w:r>
    <w:r w:rsidR="00ED7C44">
      <w:fldChar w:fldCharType="begin"/>
    </w:r>
    <w:r w:rsidR="00ED7C44">
      <w:instrText xml:space="preserve"> PAGE  \* Arabic  \* MERGEFORMAT </w:instrText>
    </w:r>
    <w:r w:rsidR="00ED7C44">
      <w:fldChar w:fldCharType="separate"/>
    </w:r>
    <w:r w:rsidR="002B4294">
      <w:rPr>
        <w:noProof/>
      </w:rPr>
      <w:t>1</w:t>
    </w:r>
    <w:r w:rsidR="00ED7C4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B48D5" w14:textId="77777777" w:rsidR="00AE1922" w:rsidRDefault="00AE1922" w:rsidP="00C6554A">
      <w:pPr>
        <w:spacing w:before="0" w:after="0" w:line="240" w:lineRule="auto"/>
      </w:pPr>
      <w:r>
        <w:separator/>
      </w:r>
    </w:p>
  </w:footnote>
  <w:footnote w:type="continuationSeparator" w:id="0">
    <w:p w14:paraId="53BDE12D" w14:textId="77777777" w:rsidR="00AE1922" w:rsidRDefault="00AE1922"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12A456"/>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15E1063"/>
    <w:multiLevelType w:val="hybridMultilevel"/>
    <w:tmpl w:val="08202C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4572DB1"/>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09787023"/>
    <w:multiLevelType w:val="hybridMultilevel"/>
    <w:tmpl w:val="08202C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0FD4714F"/>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9546044"/>
    <w:multiLevelType w:val="hybridMultilevel"/>
    <w:tmpl w:val="08202CF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A740FB1"/>
    <w:multiLevelType w:val="hybridMultilevel"/>
    <w:tmpl w:val="3E1AF11C"/>
    <w:lvl w:ilvl="0" w:tplc="A0D811D4">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24713F10"/>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8EF563B"/>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3B23984"/>
    <w:multiLevelType w:val="hybridMultilevel"/>
    <w:tmpl w:val="454287B8"/>
    <w:lvl w:ilvl="0" w:tplc="877623A8">
      <w:start w:val="10"/>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A2155E"/>
    <w:multiLevelType w:val="hybridMultilevel"/>
    <w:tmpl w:val="08202C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53A48F5"/>
    <w:multiLevelType w:val="hybridMultilevel"/>
    <w:tmpl w:val="047EC4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D0251CC"/>
    <w:multiLevelType w:val="hybridMultilevel"/>
    <w:tmpl w:val="66C62A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953245678">
    <w:abstractNumId w:val="9"/>
  </w:num>
  <w:num w:numId="2" w16cid:durableId="1925409511">
    <w:abstractNumId w:val="8"/>
  </w:num>
  <w:num w:numId="3" w16cid:durableId="221526003">
    <w:abstractNumId w:val="8"/>
  </w:num>
  <w:num w:numId="4" w16cid:durableId="1337226924">
    <w:abstractNumId w:val="9"/>
  </w:num>
  <w:num w:numId="5" w16cid:durableId="326326844">
    <w:abstractNumId w:val="22"/>
  </w:num>
  <w:num w:numId="6" w16cid:durableId="1801879087">
    <w:abstractNumId w:val="10"/>
  </w:num>
  <w:num w:numId="7" w16cid:durableId="403335885">
    <w:abstractNumId w:val="15"/>
  </w:num>
  <w:num w:numId="8" w16cid:durableId="710764816">
    <w:abstractNumId w:val="7"/>
  </w:num>
  <w:num w:numId="9" w16cid:durableId="1249535530">
    <w:abstractNumId w:val="6"/>
  </w:num>
  <w:num w:numId="10" w16cid:durableId="446851259">
    <w:abstractNumId w:val="5"/>
  </w:num>
  <w:num w:numId="11" w16cid:durableId="1613439842">
    <w:abstractNumId w:val="4"/>
  </w:num>
  <w:num w:numId="12" w16cid:durableId="1381781706">
    <w:abstractNumId w:val="3"/>
  </w:num>
  <w:num w:numId="13" w16cid:durableId="830020155">
    <w:abstractNumId w:val="2"/>
  </w:num>
  <w:num w:numId="14" w16cid:durableId="190651807">
    <w:abstractNumId w:val="1"/>
  </w:num>
  <w:num w:numId="15" w16cid:durableId="1829900669">
    <w:abstractNumId w:val="0"/>
  </w:num>
  <w:num w:numId="16" w16cid:durableId="645158894">
    <w:abstractNumId w:val="25"/>
  </w:num>
  <w:num w:numId="17" w16cid:durableId="139156100">
    <w:abstractNumId w:val="14"/>
  </w:num>
  <w:num w:numId="18" w16cid:durableId="1167473564">
    <w:abstractNumId w:val="20"/>
  </w:num>
  <w:num w:numId="19" w16cid:durableId="1096944571">
    <w:abstractNumId w:val="16"/>
  </w:num>
  <w:num w:numId="20" w16cid:durableId="1975326516">
    <w:abstractNumId w:val="12"/>
  </w:num>
  <w:num w:numId="21" w16cid:durableId="171384305">
    <w:abstractNumId w:val="19"/>
  </w:num>
  <w:num w:numId="22" w16cid:durableId="475490083">
    <w:abstractNumId w:val="24"/>
  </w:num>
  <w:num w:numId="23" w16cid:durableId="1537427190">
    <w:abstractNumId w:val="17"/>
  </w:num>
  <w:num w:numId="24" w16cid:durableId="1521625946">
    <w:abstractNumId w:val="23"/>
  </w:num>
  <w:num w:numId="25" w16cid:durableId="426194211">
    <w:abstractNumId w:val="21"/>
  </w:num>
  <w:num w:numId="26" w16cid:durableId="1360199911">
    <w:abstractNumId w:val="11"/>
  </w:num>
  <w:num w:numId="27" w16cid:durableId="862203504">
    <w:abstractNumId w:val="13"/>
  </w:num>
  <w:num w:numId="28" w16cid:durableId="20950130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0DC"/>
    <w:rsid w:val="00057922"/>
    <w:rsid w:val="00067486"/>
    <w:rsid w:val="00067F65"/>
    <w:rsid w:val="000862CD"/>
    <w:rsid w:val="00091F01"/>
    <w:rsid w:val="000B178B"/>
    <w:rsid w:val="00100CB3"/>
    <w:rsid w:val="00136332"/>
    <w:rsid w:val="00150D5D"/>
    <w:rsid w:val="00154E65"/>
    <w:rsid w:val="00170B42"/>
    <w:rsid w:val="00180977"/>
    <w:rsid w:val="00194F15"/>
    <w:rsid w:val="001A393F"/>
    <w:rsid w:val="001C6BFA"/>
    <w:rsid w:val="001D7AA9"/>
    <w:rsid w:val="001F0A64"/>
    <w:rsid w:val="0025175D"/>
    <w:rsid w:val="002554CD"/>
    <w:rsid w:val="002762E9"/>
    <w:rsid w:val="00286BBE"/>
    <w:rsid w:val="00293B83"/>
    <w:rsid w:val="002B4294"/>
    <w:rsid w:val="002B4FA5"/>
    <w:rsid w:val="002F04D2"/>
    <w:rsid w:val="002F7E66"/>
    <w:rsid w:val="00301393"/>
    <w:rsid w:val="00333D0D"/>
    <w:rsid w:val="00366401"/>
    <w:rsid w:val="00394A22"/>
    <w:rsid w:val="00395B74"/>
    <w:rsid w:val="003E6CF4"/>
    <w:rsid w:val="00427666"/>
    <w:rsid w:val="00495780"/>
    <w:rsid w:val="004A3BEE"/>
    <w:rsid w:val="004C049F"/>
    <w:rsid w:val="004D50F7"/>
    <w:rsid w:val="005000E2"/>
    <w:rsid w:val="00514357"/>
    <w:rsid w:val="00517643"/>
    <w:rsid w:val="00527128"/>
    <w:rsid w:val="005714DC"/>
    <w:rsid w:val="00590650"/>
    <w:rsid w:val="005E7A21"/>
    <w:rsid w:val="005F43BA"/>
    <w:rsid w:val="006406F3"/>
    <w:rsid w:val="00650FA1"/>
    <w:rsid w:val="00653288"/>
    <w:rsid w:val="006749DE"/>
    <w:rsid w:val="006A3CE7"/>
    <w:rsid w:val="007052B6"/>
    <w:rsid w:val="00716F6C"/>
    <w:rsid w:val="007330E9"/>
    <w:rsid w:val="00797C44"/>
    <w:rsid w:val="00805A55"/>
    <w:rsid w:val="00805D58"/>
    <w:rsid w:val="00885806"/>
    <w:rsid w:val="008A4262"/>
    <w:rsid w:val="008F7358"/>
    <w:rsid w:val="00904151"/>
    <w:rsid w:val="00915248"/>
    <w:rsid w:val="00917B3A"/>
    <w:rsid w:val="009610FA"/>
    <w:rsid w:val="00967F67"/>
    <w:rsid w:val="00971CC1"/>
    <w:rsid w:val="009C1B0F"/>
    <w:rsid w:val="009E000E"/>
    <w:rsid w:val="00A447BD"/>
    <w:rsid w:val="00A4671F"/>
    <w:rsid w:val="00A47F0C"/>
    <w:rsid w:val="00A6700E"/>
    <w:rsid w:val="00A7611F"/>
    <w:rsid w:val="00A82C47"/>
    <w:rsid w:val="00A96B35"/>
    <w:rsid w:val="00A97F51"/>
    <w:rsid w:val="00AC1638"/>
    <w:rsid w:val="00AE1922"/>
    <w:rsid w:val="00AF1B75"/>
    <w:rsid w:val="00AF4E6F"/>
    <w:rsid w:val="00B02908"/>
    <w:rsid w:val="00B06513"/>
    <w:rsid w:val="00B25B4A"/>
    <w:rsid w:val="00B35BC6"/>
    <w:rsid w:val="00B370DC"/>
    <w:rsid w:val="00B42C74"/>
    <w:rsid w:val="00B51DC6"/>
    <w:rsid w:val="00B71760"/>
    <w:rsid w:val="00BC4DE5"/>
    <w:rsid w:val="00C4588B"/>
    <w:rsid w:val="00C524C1"/>
    <w:rsid w:val="00C6393B"/>
    <w:rsid w:val="00C6554A"/>
    <w:rsid w:val="00C85470"/>
    <w:rsid w:val="00CA6CD6"/>
    <w:rsid w:val="00CD5C58"/>
    <w:rsid w:val="00D164BB"/>
    <w:rsid w:val="00DC1CE7"/>
    <w:rsid w:val="00E15BD3"/>
    <w:rsid w:val="00E95018"/>
    <w:rsid w:val="00ED7C44"/>
    <w:rsid w:val="00EF6ECE"/>
    <w:rsid w:val="00F04DCF"/>
    <w:rsid w:val="00F91E29"/>
    <w:rsid w:val="00FA7038"/>
    <w:rsid w:val="00FC688D"/>
    <w:rsid w:val="00FD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512A1"/>
  <w15:chartTrackingRefBased/>
  <w15:docId w15:val="{3E1370D7-F67A-4372-8354-BE1767E1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table" w:styleId="TableGrid">
    <w:name w:val="Table Grid"/>
    <w:basedOn w:val="TableNormal"/>
    <w:uiPriority w:val="39"/>
    <w:rsid w:val="00B370D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7004CF66524D8096D2571B49637CE5">
    <w:name w:val="AE7004CF66524D8096D2571B49637CE5"/>
    <w:rsid w:val="00C85470"/>
    <w:pPr>
      <w:spacing w:before="0" w:after="160" w:line="259" w:lineRule="auto"/>
    </w:pPr>
    <w:rPr>
      <w:rFonts w:eastAsiaTheme="minorEastAsia"/>
      <w:color w:val="auto"/>
      <w:lang w:val="en-AU" w:eastAsia="en-AU"/>
    </w:rPr>
  </w:style>
  <w:style w:type="paragraph" w:styleId="ListParagraph">
    <w:name w:val="List Paragraph"/>
    <w:basedOn w:val="Normal"/>
    <w:uiPriority w:val="34"/>
    <w:qFormat/>
    <w:rsid w:val="00C85470"/>
    <w:pPr>
      <w:spacing w:after="120" w:line="360" w:lineRule="auto"/>
      <w:ind w:left="720"/>
      <w:contextualSpacing/>
    </w:pPr>
    <w:rPr>
      <w:rFonts w:ascii="Arial Narrow" w:hAnsi="Arial Narrow"/>
      <w:color w:val="7F7F7F" w:themeColor="text1" w:themeTint="80"/>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79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an0014\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1340588-a344-42f9-b355-c2f852587c6c}" enabled="1" method="Privileged" siteId="{df7f7579-3e9c-4a7e-b844-420280f53859}" contentBits="0" removed="0"/>
</clbl:labelList>
</file>

<file path=docProps/app.xml><?xml version="1.0" encoding="utf-8"?>
<Properties xmlns="http://schemas.openxmlformats.org/officeDocument/2006/extended-properties" xmlns:vt="http://schemas.openxmlformats.org/officeDocument/2006/docPropsVTypes">
  <Template>Student report with photo</Template>
  <TotalTime>1721</TotalTime>
  <Pages>2</Pages>
  <Words>335</Words>
  <Characters>1950</Characters>
  <Application>Microsoft Office Word</Application>
  <DocSecurity>0</DocSecurity>
  <Lines>69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Tanjila Kanij</cp:lastModifiedBy>
  <cp:revision>96</cp:revision>
  <dcterms:created xsi:type="dcterms:W3CDTF">2024-02-01T01:03:00Z</dcterms:created>
  <dcterms:modified xsi:type="dcterms:W3CDTF">2026-02-27T02:21:00Z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a0a0477f-c205-4e18-87fb-962938f94dc0</vt:lpwstr>
  </property>
</Properties>
</file>